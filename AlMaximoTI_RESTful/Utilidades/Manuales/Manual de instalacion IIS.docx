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53929" w14:textId="6A969CD6" w:rsidR="000150E9" w:rsidRPr="00A97EEC" w:rsidRDefault="00CE31D0" w:rsidP="0026504D">
      <w:pPr>
        <w:pStyle w:val="Title"/>
        <w:rPr>
          <w:noProof/>
        </w:rPr>
      </w:pPr>
      <w:r>
        <w:rPr>
          <w:noProof/>
          <w:lang w:bidi="es-ES"/>
        </w:rPr>
        <w:t>Manual de instalación</w:t>
      </w:r>
    </w:p>
    <w:p w14:paraId="3C5EBC93" w14:textId="1A6C863A" w:rsidR="00A97EEC" w:rsidRDefault="00CE31D0" w:rsidP="0026504D">
      <w:pPr>
        <w:pStyle w:val="Subtitle"/>
        <w:rPr>
          <w:noProof/>
          <w:lang w:bidi="es-ES"/>
        </w:rPr>
      </w:pPr>
      <w:bookmarkStart w:id="0" w:name="_Hlk487785372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419F5184" wp14:editId="689B0650">
            <wp:simplePos x="0" y="0"/>
            <wp:positionH relativeFrom="margin">
              <wp:posOffset>4733925</wp:posOffset>
            </wp:positionH>
            <wp:positionV relativeFrom="paragraph">
              <wp:posOffset>8255</wp:posOffset>
            </wp:positionV>
            <wp:extent cx="1320832" cy="742950"/>
            <wp:effectExtent l="0" t="0" r="0" b="0"/>
            <wp:wrapNone/>
            <wp:docPr id="777022271" name="Picture 2" descr="A hexagon with white lett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22271" name="Picture 2" descr="A hexagon with white letter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32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0E9" w:rsidRPr="00A97EEC">
        <w:rPr>
          <w:noProof/>
          <w:lang w:bidi="es-ES"/>
        </w:rPr>
        <w:t xml:space="preserve">Instrucciones que puede editar, </w:t>
      </w:r>
    </w:p>
    <w:p w14:paraId="197535B6" w14:textId="7CF11291" w:rsidR="000150E9" w:rsidRPr="00A97EEC" w:rsidRDefault="000150E9" w:rsidP="0026504D">
      <w:pPr>
        <w:pStyle w:val="Subtitle"/>
        <w:rPr>
          <w:noProof/>
        </w:rPr>
      </w:pPr>
      <w:r w:rsidRPr="00A97EEC">
        <w:rPr>
          <w:noProof/>
          <w:lang w:bidi="es-ES"/>
        </w:rPr>
        <w:t>compartir e imprimir</w:t>
      </w:r>
      <w:r w:rsidR="00FE43D1">
        <w:rPr>
          <w:noProof/>
          <w:lang w:bidi="es-ES"/>
        </w:rPr>
        <w:t>: Miguel Rodriguez.</w:t>
      </w:r>
    </w:p>
    <w:p w14:paraId="79929632" w14:textId="487BD43A" w:rsidR="009853E9" w:rsidRPr="00A97EEC" w:rsidRDefault="00CE31D0" w:rsidP="00943B06">
      <w:pPr>
        <w:rPr>
          <w:noProof/>
        </w:rPr>
      </w:pPr>
      <w:r>
        <w:rPr>
          <w:noProof/>
          <w:lang w:bidi="es-ES"/>
        </w:rPr>
        <w:t>Abrimos nuestro panel de control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A97EEC" w14:paraId="6F5AC7B3" w14:textId="77777777" w:rsidTr="00BF457D">
        <w:tc>
          <w:tcPr>
            <w:tcW w:w="5310" w:type="dxa"/>
          </w:tcPr>
          <w:p w14:paraId="0798F4BA" w14:textId="42BA5E8B" w:rsidR="00B61F85" w:rsidRPr="00A97EEC" w:rsidRDefault="00CE31D0" w:rsidP="00BF457D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C9E0ED" wp14:editId="47B967D1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351789</wp:posOffset>
                      </wp:positionV>
                      <wp:extent cx="2647950" cy="1057275"/>
                      <wp:effectExtent l="38100" t="0" r="19050" b="66675"/>
                      <wp:wrapNone/>
                      <wp:docPr id="1463681672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47950" cy="1057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0E1699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79.5pt;margin-top:27.7pt;width:208.5pt;height:83.2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" strokecolor="red [3205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4A13AEB" wp14:editId="53E33A01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1380490</wp:posOffset>
                      </wp:positionV>
                      <wp:extent cx="1143000" cy="276225"/>
                      <wp:effectExtent l="0" t="0" r="19050" b="28575"/>
                      <wp:wrapNone/>
                      <wp:docPr id="1738994286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276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8CDEE7" id="Rectangle 3" o:spid="_x0000_s1026" style="position:absolute;margin-left:8.25pt;margin-top:108.7pt;width:90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" filled="f" strokecolor="red [3205]" strokeweight="1pt"/>
                  </w:pict>
                </mc:Fallback>
              </mc:AlternateContent>
            </w:r>
            <w:r w:rsidRPr="00CE31D0">
              <w:rPr>
                <w:noProof/>
                <w:lang w:bidi="es-ES"/>
              </w:rPr>
              <w:drawing>
                <wp:inline distT="0" distB="0" distL="0" distR="0" wp14:anchorId="65F5674D" wp14:editId="1288E358">
                  <wp:extent cx="3249295" cy="1569085"/>
                  <wp:effectExtent l="0" t="0" r="8255" b="0"/>
                  <wp:docPr id="1363715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7152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  <w:tcMar>
              <w:left w:w="144" w:type="dxa"/>
            </w:tcMar>
          </w:tcPr>
          <w:p w14:paraId="11F14117" w14:textId="321584DC" w:rsidR="00B61F85" w:rsidRPr="00A97EEC" w:rsidRDefault="00CE31D0" w:rsidP="00BF457D">
            <w:pPr>
              <w:rPr>
                <w:noProof/>
              </w:rPr>
            </w:pPr>
            <w:r>
              <w:rPr>
                <w:rStyle w:val="Strong"/>
                <w:noProof/>
                <w:lang w:bidi="es-ES"/>
              </w:rPr>
              <w:t>Hacemos clic en programas</w:t>
            </w:r>
          </w:p>
        </w:tc>
      </w:tr>
    </w:tbl>
    <w:p w14:paraId="08AC0EA6" w14:textId="5D727C17" w:rsidR="0026484A" w:rsidRPr="00A97EEC" w:rsidRDefault="0026484A" w:rsidP="00A97EEC">
      <w:pPr>
        <w:pStyle w:val="Heading1"/>
        <w:spacing w:line="192" w:lineRule="auto"/>
        <w:rPr>
          <w:noProof/>
        </w:rPr>
      </w:pPr>
    </w:p>
    <w:p w14:paraId="680E2A77" w14:textId="73A68BE2" w:rsidR="0026484A" w:rsidRDefault="00CE31D0" w:rsidP="006B0B82">
      <w:pPr>
        <w:rPr>
          <w:noProof/>
          <w:lang w:bidi="es-ES"/>
        </w:rPr>
      </w:pPr>
      <w:r>
        <w:rPr>
          <w:noProof/>
          <w:lang w:bidi="es-ES"/>
        </w:rPr>
        <w:t>Clic en programas y caracteristicas.</w:t>
      </w:r>
    </w:p>
    <w:p w14:paraId="471B60C8" w14:textId="49657394" w:rsidR="00CE31D0" w:rsidRDefault="00CE31D0" w:rsidP="006B0B8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0FD619" wp14:editId="2B2A8508">
                <wp:simplePos x="0" y="0"/>
                <wp:positionH relativeFrom="column">
                  <wp:posOffset>704850</wp:posOffset>
                </wp:positionH>
                <wp:positionV relativeFrom="paragraph">
                  <wp:posOffset>6985</wp:posOffset>
                </wp:positionV>
                <wp:extent cx="1047750" cy="209550"/>
                <wp:effectExtent l="0" t="0" r="76200" b="76200"/>
                <wp:wrapNone/>
                <wp:docPr id="52202959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0F23A" id="Straight Arrow Connector 6" o:spid="_x0000_s1026" type="#_x0000_t32" style="position:absolute;margin-left:55.5pt;margin-top:.55pt;width:82.5pt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FB0A84" wp14:editId="458680B5">
                <wp:simplePos x="0" y="0"/>
                <wp:positionH relativeFrom="column">
                  <wp:posOffset>1352550</wp:posOffset>
                </wp:positionH>
                <wp:positionV relativeFrom="paragraph">
                  <wp:posOffset>92710</wp:posOffset>
                </wp:positionV>
                <wp:extent cx="3990975" cy="657225"/>
                <wp:effectExtent l="0" t="0" r="28575" b="28575"/>
                <wp:wrapNone/>
                <wp:docPr id="153303901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DFB01" id="Rectangle 5" o:spid="_x0000_s1026" style="position:absolute;margin-left:106.5pt;margin-top:7.3pt;width:314.25pt;height:5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" filled="f" strokecolor="red" strokeweight="1pt"/>
            </w:pict>
          </mc:Fallback>
        </mc:AlternateContent>
      </w:r>
      <w:r w:rsidRPr="00CE31D0">
        <w:rPr>
          <w:noProof/>
        </w:rPr>
        <w:drawing>
          <wp:inline distT="0" distB="0" distL="0" distR="0" wp14:anchorId="02857435" wp14:editId="5B9F440F">
            <wp:extent cx="5731510" cy="1409700"/>
            <wp:effectExtent l="0" t="0" r="2540" b="0"/>
            <wp:docPr id="85361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174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8299" w14:textId="7A40F117" w:rsidR="00CE31D0" w:rsidRDefault="00CE31D0" w:rsidP="006B0B8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6E0914" wp14:editId="7951BF07">
                <wp:simplePos x="0" y="0"/>
                <wp:positionH relativeFrom="column">
                  <wp:posOffset>381000</wp:posOffset>
                </wp:positionH>
                <wp:positionV relativeFrom="paragraph">
                  <wp:posOffset>290195</wp:posOffset>
                </wp:positionV>
                <wp:extent cx="38100" cy="847725"/>
                <wp:effectExtent l="38100" t="0" r="57150" b="47625"/>
                <wp:wrapNone/>
                <wp:docPr id="187833667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A3839" id="Straight Arrow Connector 8" o:spid="_x0000_s1026" type="#_x0000_t32" style="position:absolute;margin-left:30pt;margin-top:22.85pt;width:3pt;height:6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Clic en activar o deactivar caracteristicas</w:t>
      </w:r>
    </w:p>
    <w:p w14:paraId="25FC4209" w14:textId="6D6BC90A" w:rsidR="00CE31D0" w:rsidRPr="00A97EEC" w:rsidRDefault="00CE31D0" w:rsidP="006B0B8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0C6BF5" wp14:editId="70A4F0D8">
                <wp:simplePos x="0" y="0"/>
                <wp:positionH relativeFrom="column">
                  <wp:posOffset>-57150</wp:posOffset>
                </wp:positionH>
                <wp:positionV relativeFrom="paragraph">
                  <wp:posOffset>788670</wp:posOffset>
                </wp:positionV>
                <wp:extent cx="1285875" cy="381000"/>
                <wp:effectExtent l="0" t="0" r="28575" b="19050"/>
                <wp:wrapNone/>
                <wp:docPr id="110483285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88A4D" id="Rectangle 7" o:spid="_x0000_s1026" style="position:absolute;margin-left:-4.5pt;margin-top:62.1pt;width:101.25pt;height:3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" filled="f" strokecolor="red" strokeweight="1pt"/>
            </w:pict>
          </mc:Fallback>
        </mc:AlternateContent>
      </w:r>
      <w:r w:rsidRPr="00CE31D0">
        <w:rPr>
          <w:noProof/>
        </w:rPr>
        <w:drawing>
          <wp:inline distT="0" distB="0" distL="0" distR="0" wp14:anchorId="6FEA8EA0" wp14:editId="3E7C4593">
            <wp:extent cx="5731510" cy="2139315"/>
            <wp:effectExtent l="0" t="0" r="2540" b="0"/>
            <wp:docPr id="1959960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6069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0D52" w14:textId="2B252F86" w:rsidR="0026484A" w:rsidRPr="005D4979" w:rsidRDefault="005D4979" w:rsidP="0026504D">
      <w:pPr>
        <w:pStyle w:val="Encabezado1saltodepgina"/>
        <w:rPr>
          <w:noProof/>
          <w:sz w:val="44"/>
          <w:szCs w:val="18"/>
        </w:rPr>
      </w:pPr>
      <w:r>
        <w:rPr>
          <w:noProof/>
          <w:sz w:val="44"/>
          <w:szCs w:val="18"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9CF84D" wp14:editId="1C17E3A5">
                <wp:simplePos x="0" y="0"/>
                <wp:positionH relativeFrom="column">
                  <wp:posOffset>2286000</wp:posOffset>
                </wp:positionH>
                <wp:positionV relativeFrom="paragraph">
                  <wp:posOffset>390525</wp:posOffset>
                </wp:positionV>
                <wp:extent cx="2876550" cy="2095500"/>
                <wp:effectExtent l="38100" t="0" r="19050" b="57150"/>
                <wp:wrapNone/>
                <wp:docPr id="148879686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6550" cy="209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69BB9" id="Straight Arrow Connector 10" o:spid="_x0000_s1026" type="#_x0000_t32" style="position:absolute;margin-left:180pt;margin-top:30.75pt;width:226.5pt;height:16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" strokecolor="red [3205]" strokeweight=".5pt">
                <v:stroke endarrow="block" joinstyle="miter"/>
              </v:shape>
            </w:pict>
          </mc:Fallback>
        </mc:AlternateContent>
      </w:r>
      <w:r w:rsidRPr="005D4979">
        <w:rPr>
          <w:noProof/>
          <w:sz w:val="44"/>
          <w:szCs w:val="18"/>
          <w:lang w:bidi="es-ES"/>
        </w:rPr>
        <w:t>Seleccionamos internet information service</w:t>
      </w:r>
      <w:r>
        <w:rPr>
          <w:noProof/>
          <w:sz w:val="44"/>
          <w:szCs w:val="18"/>
          <w:lang w:bidi="es-ES"/>
        </w:rPr>
        <w:t>. IIS</w:t>
      </w:r>
    </w:p>
    <w:p w14:paraId="154142C7" w14:textId="77777777" w:rsidR="005D4979" w:rsidRDefault="005D4979" w:rsidP="00A97EEC">
      <w:pPr>
        <w:pStyle w:val="Heading1"/>
        <w:spacing w:line="192" w:lineRule="auto"/>
        <w:rPr>
          <w:noProof/>
          <w:lang w:bidi="es-ES"/>
        </w:rPr>
      </w:pPr>
      <w:r>
        <w:rPr>
          <w:rFonts w:asciiTheme="minorHAnsi" w:eastAsiaTheme="minorHAnsi" w:hAnsiTheme="minorHAnsi" w:cstheme="minorBidi"/>
          <w:b/>
          <w:iCs/>
          <w:noProof/>
          <w:color w:val="BF0000" w:themeColor="accent2" w:themeShade="BF"/>
          <w:kern w:val="0"/>
          <w:sz w:val="22"/>
          <w:szCs w:val="22"/>
          <w:lang w:bidi="es-ES"/>
          <w14:ligatures w14:val="none"/>
          <w14:numForm w14:val="defaul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0A053F" wp14:editId="445B973D">
                <wp:simplePos x="0" y="0"/>
                <wp:positionH relativeFrom="column">
                  <wp:posOffset>133350</wp:posOffset>
                </wp:positionH>
                <wp:positionV relativeFrom="paragraph">
                  <wp:posOffset>1846580</wp:posOffset>
                </wp:positionV>
                <wp:extent cx="2505075" cy="190500"/>
                <wp:effectExtent l="0" t="0" r="28575" b="19050"/>
                <wp:wrapNone/>
                <wp:docPr id="148877283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C0063" id="Rectangle 9" o:spid="_x0000_s1026" style="position:absolute;margin-left:10.5pt;margin-top:145.4pt;width:197.2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" filled="f" strokecolor="red" strokeweight="1pt"/>
            </w:pict>
          </mc:Fallback>
        </mc:AlternateContent>
      </w:r>
      <w:r w:rsidRPr="005D4979">
        <w:rPr>
          <w:rStyle w:val="Emphasis"/>
          <w:rFonts w:asciiTheme="minorHAnsi" w:eastAsiaTheme="minorHAnsi" w:hAnsiTheme="minorHAnsi" w:cstheme="minorBidi"/>
          <w:noProof/>
          <w:kern w:val="0"/>
          <w:sz w:val="22"/>
          <w:szCs w:val="22"/>
          <w:lang w:bidi="es-ES"/>
          <w14:ligatures w14:val="none"/>
          <w14:numForm w14:val="default"/>
        </w:rPr>
        <w:drawing>
          <wp:inline distT="0" distB="0" distL="0" distR="0" wp14:anchorId="73F093C6" wp14:editId="1FCFB92C">
            <wp:extent cx="3934374" cy="3458058"/>
            <wp:effectExtent l="0" t="0" r="0" b="9525"/>
            <wp:docPr id="39220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017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FDA4" w14:textId="2A52D823" w:rsidR="006B0B82" w:rsidRPr="00A97EEC" w:rsidRDefault="005D4979" w:rsidP="00B53817">
      <w:pPr>
        <w:rPr>
          <w:noProof/>
        </w:rPr>
      </w:pPr>
      <w:r>
        <w:rPr>
          <w:noProof/>
          <w:lang w:bidi="es-ES"/>
        </w:rPr>
        <w:t>Damos clic en aceptar y esperamos a que se instale</w:t>
      </w:r>
    </w:p>
    <w:p w14:paraId="2116289A" w14:textId="77777777" w:rsidR="005D4979" w:rsidRDefault="005D4979" w:rsidP="00B53817">
      <w:pPr>
        <w:rPr>
          <w:noProof/>
        </w:rPr>
      </w:pPr>
      <w:r w:rsidRPr="005D4979">
        <w:rPr>
          <w:noProof/>
          <w:lang w:bidi="es-ES"/>
        </w:rPr>
        <w:drawing>
          <wp:inline distT="0" distB="0" distL="0" distR="0" wp14:anchorId="36062214" wp14:editId="0F764390">
            <wp:extent cx="3276600" cy="2426775"/>
            <wp:effectExtent l="0" t="0" r="0" b="0"/>
            <wp:docPr id="996061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14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788" cy="24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1DAD" w14:textId="3886A935" w:rsidR="00457BEB" w:rsidRDefault="005D4979" w:rsidP="00B53817">
      <w:pPr>
        <w:rPr>
          <w:noProof/>
        </w:rPr>
      </w:pPr>
      <w:r>
        <w:rPr>
          <w:noProof/>
        </w:rPr>
        <w:t>una vez terminado nos dirigimos al navegador a descargar el servidor de windows</w:t>
      </w:r>
    </w:p>
    <w:p w14:paraId="2F6F4B89" w14:textId="2F1AFAF3" w:rsidR="008C6D02" w:rsidRDefault="008C6D02" w:rsidP="00B53817">
      <w:pPr>
        <w:rPr>
          <w:noProof/>
        </w:rPr>
      </w:pPr>
      <w:r w:rsidRPr="008C6D02">
        <w:rPr>
          <w:noProof/>
        </w:rPr>
        <w:t>https://learn.microsoft.com/dotnet/core/install/windows?WT.mc_id=dotnet-35129-website#install-with-windows-package-manager-winget</w:t>
      </w:r>
    </w:p>
    <w:p w14:paraId="0AE33634" w14:textId="6CB2D8B8" w:rsidR="008C6D02" w:rsidRDefault="008C6D02" w:rsidP="00B5381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310774" wp14:editId="0F5517EA">
                <wp:simplePos x="0" y="0"/>
                <wp:positionH relativeFrom="column">
                  <wp:posOffset>2781300</wp:posOffset>
                </wp:positionH>
                <wp:positionV relativeFrom="paragraph">
                  <wp:posOffset>-209550</wp:posOffset>
                </wp:positionV>
                <wp:extent cx="523875" cy="1847850"/>
                <wp:effectExtent l="0" t="0" r="66675" b="57150"/>
                <wp:wrapNone/>
                <wp:docPr id="16215947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84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627CF" id="Straight Arrow Connector 12" o:spid="_x0000_s1026" type="#_x0000_t32" style="position:absolute;margin-left:219pt;margin-top:-16.5pt;width:41.25pt;height:14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708157" wp14:editId="51A405FC">
                <wp:simplePos x="0" y="0"/>
                <wp:positionH relativeFrom="column">
                  <wp:posOffset>3152775</wp:posOffset>
                </wp:positionH>
                <wp:positionV relativeFrom="paragraph">
                  <wp:posOffset>1714500</wp:posOffset>
                </wp:positionV>
                <wp:extent cx="609600" cy="152400"/>
                <wp:effectExtent l="0" t="0" r="19050" b="19050"/>
                <wp:wrapNone/>
                <wp:docPr id="194214709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DC594" id="Rectangle 11" o:spid="_x0000_s1026" style="position:absolute;margin-left:248.25pt;margin-top:135pt;width:48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" filled="f" strokecolor="red" strokeweight="1pt"/>
            </w:pict>
          </mc:Fallback>
        </mc:AlternateContent>
      </w:r>
      <w:r w:rsidRPr="008C6D02">
        <w:rPr>
          <w:noProof/>
        </w:rPr>
        <w:drawing>
          <wp:inline distT="0" distB="0" distL="0" distR="0" wp14:anchorId="6FEC368E" wp14:editId="691FFD82">
            <wp:extent cx="5731510" cy="2520315"/>
            <wp:effectExtent l="0" t="0" r="2540" b="0"/>
            <wp:docPr id="99868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894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E072" w14:textId="45A0345B" w:rsidR="008C6D02" w:rsidRDefault="008C6D02" w:rsidP="00B53817">
      <w:pPr>
        <w:rPr>
          <w:noProof/>
        </w:rPr>
      </w:pPr>
      <w:r>
        <w:rPr>
          <w:noProof/>
        </w:rPr>
        <w:t>Descargamos hosting Bundle</w:t>
      </w:r>
    </w:p>
    <w:p w14:paraId="2334AE4B" w14:textId="2EF326F8" w:rsidR="008C6D02" w:rsidRDefault="008C6D02" w:rsidP="00B53817">
      <w:pPr>
        <w:rPr>
          <w:noProof/>
        </w:rPr>
      </w:pPr>
      <w:r w:rsidRPr="008C6D02">
        <w:rPr>
          <w:noProof/>
        </w:rPr>
        <w:drawing>
          <wp:inline distT="0" distB="0" distL="0" distR="0" wp14:anchorId="412AB22A" wp14:editId="31BC275E">
            <wp:extent cx="2991267" cy="1095528"/>
            <wp:effectExtent l="0" t="0" r="0" b="9525"/>
            <wp:docPr id="18205347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3471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7718" w14:textId="31242FEF" w:rsidR="008C6D02" w:rsidRDefault="008C6D02" w:rsidP="00B53817">
      <w:pPr>
        <w:rPr>
          <w:noProof/>
        </w:rPr>
      </w:pPr>
      <w:r>
        <w:rPr>
          <w:noProof/>
        </w:rPr>
        <w:t>Una vez descargado vamos a la ubicación, instalamos y aceptamos terminos y servicios.</w:t>
      </w:r>
    </w:p>
    <w:p w14:paraId="0F1857DE" w14:textId="103DC62A" w:rsidR="008C6D02" w:rsidRDefault="008C6D02" w:rsidP="00B53817">
      <w:pPr>
        <w:rPr>
          <w:noProof/>
        </w:rPr>
      </w:pPr>
      <w:r w:rsidRPr="008C6D02">
        <w:rPr>
          <w:noProof/>
        </w:rPr>
        <w:drawing>
          <wp:inline distT="0" distB="0" distL="0" distR="0" wp14:anchorId="2CE803AA" wp14:editId="6E22CB06">
            <wp:extent cx="4505954" cy="3248478"/>
            <wp:effectExtent l="0" t="0" r="9525" b="9525"/>
            <wp:docPr id="172765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55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A73F" w14:textId="18FA2645" w:rsidR="008C6D02" w:rsidRDefault="008C6D02" w:rsidP="00B53817">
      <w:pPr>
        <w:rPr>
          <w:noProof/>
        </w:rPr>
      </w:pPr>
      <w:r>
        <w:rPr>
          <w:noProof/>
        </w:rPr>
        <w:t>Instalamos y esperamos a que termine.</w:t>
      </w:r>
    </w:p>
    <w:p w14:paraId="026C5E6E" w14:textId="049DB688" w:rsidR="008C6D02" w:rsidRDefault="008C6D02" w:rsidP="00B53817">
      <w:pPr>
        <w:rPr>
          <w:noProof/>
        </w:rPr>
      </w:pPr>
      <w:r w:rsidRPr="008C6D02">
        <w:rPr>
          <w:noProof/>
        </w:rPr>
        <w:lastRenderedPageBreak/>
        <w:drawing>
          <wp:inline distT="0" distB="0" distL="0" distR="0" wp14:anchorId="31703BE0" wp14:editId="0E1CFD34">
            <wp:extent cx="4477375" cy="3181794"/>
            <wp:effectExtent l="0" t="0" r="0" b="0"/>
            <wp:docPr id="1416803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38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BB7C" w14:textId="376C918D" w:rsidR="008C6D02" w:rsidRDefault="008C6D02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18975A" wp14:editId="23534AEC">
                <wp:simplePos x="0" y="0"/>
                <wp:positionH relativeFrom="column">
                  <wp:posOffset>1857375</wp:posOffset>
                </wp:positionH>
                <wp:positionV relativeFrom="paragraph">
                  <wp:posOffset>271145</wp:posOffset>
                </wp:positionV>
                <wp:extent cx="2352675" cy="533400"/>
                <wp:effectExtent l="38100" t="0" r="28575" b="76200"/>
                <wp:wrapNone/>
                <wp:docPr id="126684938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267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13160" id="Straight Arrow Connector 13" o:spid="_x0000_s1026" type="#_x0000_t32" style="position:absolute;margin-left:146.25pt;margin-top:21.35pt;width:185.25pt;height:42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 xml:space="preserve">Creamos una carpeta donde almacenaremos los publicados de nuestra aplicación </w:t>
      </w:r>
    </w:p>
    <w:p w14:paraId="2D7EE25E" w14:textId="242B44DE" w:rsidR="008C6D02" w:rsidRDefault="008C6D02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FDC9A6" wp14:editId="5EFD4FCF">
                <wp:simplePos x="0" y="0"/>
                <wp:positionH relativeFrom="column">
                  <wp:posOffset>161925</wp:posOffset>
                </wp:positionH>
                <wp:positionV relativeFrom="paragraph">
                  <wp:posOffset>368935</wp:posOffset>
                </wp:positionV>
                <wp:extent cx="1514475" cy="333375"/>
                <wp:effectExtent l="0" t="0" r="28575" b="28575"/>
                <wp:wrapNone/>
                <wp:docPr id="19776035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746C3" id="Rectangle 14" o:spid="_x0000_s1026" style="position:absolute;margin-left:12.75pt;margin-top:29.05pt;width:119.25pt;height:26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" filled="f" strokecolor="red" strokeweight="1pt"/>
            </w:pict>
          </mc:Fallback>
        </mc:AlternateContent>
      </w:r>
      <w:r w:rsidRPr="008C6D02">
        <w:rPr>
          <w:noProof/>
        </w:rPr>
        <w:drawing>
          <wp:inline distT="0" distB="0" distL="0" distR="0" wp14:anchorId="3018CFB9" wp14:editId="3F4A1E5D">
            <wp:extent cx="5731510" cy="2702560"/>
            <wp:effectExtent l="0" t="0" r="2540" b="2540"/>
            <wp:docPr id="2125208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089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7D82" w14:textId="30E788C3" w:rsidR="008C6D02" w:rsidRDefault="008E410B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767EF3" wp14:editId="34CCBD7B">
                <wp:simplePos x="0" y="0"/>
                <wp:positionH relativeFrom="column">
                  <wp:posOffset>2085975</wp:posOffset>
                </wp:positionH>
                <wp:positionV relativeFrom="paragraph">
                  <wp:posOffset>262255</wp:posOffset>
                </wp:positionV>
                <wp:extent cx="285750" cy="219075"/>
                <wp:effectExtent l="38100" t="0" r="19050" b="47625"/>
                <wp:wrapNone/>
                <wp:docPr id="20201286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42984" id="Straight Arrow Connector 15" o:spid="_x0000_s1026" type="#_x0000_t32" style="position:absolute;margin-left:164.25pt;margin-top:20.65pt;width:22.5pt;height:17.2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 xml:space="preserve">Ingresamos a la carpeta y copiamos la ruta </w:t>
      </w:r>
    </w:p>
    <w:p w14:paraId="499C1002" w14:textId="7B28209F" w:rsidR="008E410B" w:rsidRDefault="008E410B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785D7C" wp14:editId="6FD104E3">
                <wp:simplePos x="0" y="0"/>
                <wp:positionH relativeFrom="column">
                  <wp:posOffset>971550</wp:posOffset>
                </wp:positionH>
                <wp:positionV relativeFrom="paragraph">
                  <wp:posOffset>93345</wp:posOffset>
                </wp:positionV>
                <wp:extent cx="1057275" cy="228600"/>
                <wp:effectExtent l="0" t="0" r="28575" b="19050"/>
                <wp:wrapNone/>
                <wp:docPr id="124362089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FEAD2" id="Rectangle 16" o:spid="_x0000_s1026" style="position:absolute;margin-left:76.5pt;margin-top:7.35pt;width:83.2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" filled="f" strokecolor="red" strokeweight="1pt"/>
            </w:pict>
          </mc:Fallback>
        </mc:AlternateContent>
      </w:r>
      <w:r w:rsidRPr="008E410B">
        <w:rPr>
          <w:noProof/>
        </w:rPr>
        <w:drawing>
          <wp:inline distT="0" distB="0" distL="0" distR="0" wp14:anchorId="37ADA1FA" wp14:editId="674D3570">
            <wp:extent cx="5731510" cy="1616710"/>
            <wp:effectExtent l="0" t="0" r="2540" b="2540"/>
            <wp:docPr id="817440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406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3AE9" w14:textId="77777777" w:rsidR="005C3FA2" w:rsidRDefault="005C3FA2">
      <w:pPr>
        <w:rPr>
          <w:noProof/>
        </w:rPr>
      </w:pPr>
      <w:r>
        <w:rPr>
          <w:noProof/>
        </w:rPr>
        <w:br w:type="page"/>
      </w:r>
    </w:p>
    <w:p w14:paraId="3ACCB4AD" w14:textId="6A1B8C88" w:rsidR="005C3FA2" w:rsidRDefault="005C3FA2" w:rsidP="00B53817">
      <w:pPr>
        <w:rPr>
          <w:noProof/>
        </w:rPr>
      </w:pPr>
      <w:r>
        <w:rPr>
          <w:noProof/>
        </w:rPr>
        <w:lastRenderedPageBreak/>
        <w:t>Ahora abrimos VS y nos dirigimos a nuestro appsettings.json para modificar nuestra cadena de conexión, agregaremos un usuario y una contraseña</w:t>
      </w:r>
    </w:p>
    <w:p w14:paraId="2181344C" w14:textId="1E97DFA2" w:rsidR="005C3FA2" w:rsidRDefault="005C3FA2" w:rsidP="00B53817">
      <w:pPr>
        <w:rPr>
          <w:noProof/>
        </w:rPr>
      </w:pPr>
      <w:r w:rsidRPr="005C3FA2">
        <w:rPr>
          <w:noProof/>
        </w:rPr>
        <w:drawing>
          <wp:inline distT="0" distB="0" distL="0" distR="0" wp14:anchorId="436B0B90" wp14:editId="06B63E0A">
            <wp:extent cx="5731510" cy="1703705"/>
            <wp:effectExtent l="0" t="0" r="2540" b="0"/>
            <wp:docPr id="200715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569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E3D7" w14:textId="25481926" w:rsidR="005C3FA2" w:rsidRDefault="005C3FA2" w:rsidP="00B53817">
      <w:pPr>
        <w:rPr>
          <w:noProof/>
        </w:rPr>
      </w:pPr>
      <w:r>
        <w:rPr>
          <w:noProof/>
        </w:rPr>
        <w:t>Ahora ejecutamos la aplicación y rectificamos que el usuario y contraeña sean validos y siga funcionando todo.</w:t>
      </w:r>
    </w:p>
    <w:p w14:paraId="578C3783" w14:textId="4F679F5E" w:rsidR="005C3FA2" w:rsidRDefault="005C3FA2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59C006" wp14:editId="49966FD7">
                <wp:simplePos x="0" y="0"/>
                <wp:positionH relativeFrom="column">
                  <wp:posOffset>2314574</wp:posOffset>
                </wp:positionH>
                <wp:positionV relativeFrom="paragraph">
                  <wp:posOffset>200660</wp:posOffset>
                </wp:positionV>
                <wp:extent cx="1495425" cy="590550"/>
                <wp:effectExtent l="0" t="0" r="66675" b="57150"/>
                <wp:wrapNone/>
                <wp:docPr id="8072886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CCE59" id="Straight Arrow Connector 18" o:spid="_x0000_s1026" type="#_x0000_t32" style="position:absolute;margin-left:182.25pt;margin-top:15.8pt;width:117.75pt;height:4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Una vez hecho esto, damos clic derecho sobre nuestro proyecto y luego en publish</w:t>
      </w:r>
    </w:p>
    <w:p w14:paraId="57D5B12E" w14:textId="24268209" w:rsidR="005C3FA2" w:rsidRDefault="005C3FA2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574F49" wp14:editId="364CB282">
                <wp:simplePos x="0" y="0"/>
                <wp:positionH relativeFrom="column">
                  <wp:posOffset>3581400</wp:posOffset>
                </wp:positionH>
                <wp:positionV relativeFrom="paragraph">
                  <wp:posOffset>441325</wp:posOffset>
                </wp:positionV>
                <wp:extent cx="1762125" cy="314325"/>
                <wp:effectExtent l="0" t="0" r="28575" b="28575"/>
                <wp:wrapNone/>
                <wp:docPr id="633151281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118F5" id="Rectangle 17" o:spid="_x0000_s1026" style="position:absolute;margin-left:282pt;margin-top:34.75pt;width:138.75pt;height:2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" filled="f" strokecolor="red" strokeweight="1pt"/>
            </w:pict>
          </mc:Fallback>
        </mc:AlternateContent>
      </w:r>
      <w:r w:rsidRPr="005C3FA2">
        <w:rPr>
          <w:noProof/>
        </w:rPr>
        <w:drawing>
          <wp:inline distT="0" distB="0" distL="0" distR="0" wp14:anchorId="5C8C415C" wp14:editId="31696526">
            <wp:extent cx="5731510" cy="3891280"/>
            <wp:effectExtent l="0" t="0" r="2540" b="0"/>
            <wp:docPr id="158882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2377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4B95" w14:textId="7646EBE1" w:rsidR="005C3FA2" w:rsidRDefault="005C3FA2" w:rsidP="00B5381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D40EA0" wp14:editId="23FB650B">
                <wp:simplePos x="0" y="0"/>
                <wp:positionH relativeFrom="column">
                  <wp:posOffset>-238125</wp:posOffset>
                </wp:positionH>
                <wp:positionV relativeFrom="paragraph">
                  <wp:posOffset>1514475</wp:posOffset>
                </wp:positionV>
                <wp:extent cx="1238250" cy="581025"/>
                <wp:effectExtent l="0" t="38100" r="57150" b="28575"/>
                <wp:wrapNone/>
                <wp:docPr id="1056460188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1662F" id="Straight Arrow Connector 20" o:spid="_x0000_s1026" type="#_x0000_t32" style="position:absolute;margin-left:-18.75pt;margin-top:119.25pt;width:97.5pt;height:45.7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22CF216" wp14:editId="2AF51045">
                <wp:simplePos x="0" y="0"/>
                <wp:positionH relativeFrom="column">
                  <wp:posOffset>800100</wp:posOffset>
                </wp:positionH>
                <wp:positionV relativeFrom="paragraph">
                  <wp:posOffset>1257300</wp:posOffset>
                </wp:positionV>
                <wp:extent cx="1628775" cy="276225"/>
                <wp:effectExtent l="0" t="0" r="28575" b="28575"/>
                <wp:wrapNone/>
                <wp:docPr id="118029257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9D586" id="Rectangle 19" o:spid="_x0000_s1026" style="position:absolute;margin-left:63pt;margin-top:99pt;width:128.25pt;height:2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" filled="f" strokecolor="red" strokeweight="1pt"/>
            </w:pict>
          </mc:Fallback>
        </mc:AlternateContent>
      </w:r>
      <w:r w:rsidRPr="005C3FA2">
        <w:rPr>
          <w:noProof/>
        </w:rPr>
        <w:drawing>
          <wp:inline distT="0" distB="0" distL="0" distR="0" wp14:anchorId="0DB861CD" wp14:editId="3042E390">
            <wp:extent cx="5020376" cy="5115639"/>
            <wp:effectExtent l="0" t="0" r="8890" b="8890"/>
            <wp:docPr id="172467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725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C3F" w14:textId="26085832" w:rsidR="005C3FA2" w:rsidRDefault="003E6091" w:rsidP="00B53817">
      <w:pPr>
        <w:rPr>
          <w:noProof/>
        </w:rPr>
      </w:pPr>
      <w:r>
        <w:rPr>
          <w:noProof/>
        </w:rPr>
        <w:t>En caso de necesitar cambiar la contraseña y usuario, ntp puedes hacerlo sin necesidad de publicar la app de nuevo.</w:t>
      </w:r>
    </w:p>
    <w:p w14:paraId="21CA01C6" w14:textId="1D12A0FF" w:rsidR="003E6091" w:rsidRDefault="003E6091" w:rsidP="00B53817">
      <w:pPr>
        <w:rPr>
          <w:noProof/>
        </w:rPr>
      </w:pPr>
      <w:r>
        <w:rPr>
          <w:noProof/>
        </w:rPr>
        <w:t>Ahora elegimos carpeta</w:t>
      </w:r>
    </w:p>
    <w:p w14:paraId="1AE25B2B" w14:textId="6EB709F6" w:rsidR="003E6091" w:rsidRDefault="003E6091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600E08" wp14:editId="3D0438BC">
                <wp:simplePos x="0" y="0"/>
                <wp:positionH relativeFrom="column">
                  <wp:posOffset>866775</wp:posOffset>
                </wp:positionH>
                <wp:positionV relativeFrom="paragraph">
                  <wp:posOffset>37464</wp:posOffset>
                </wp:positionV>
                <wp:extent cx="276225" cy="1057275"/>
                <wp:effectExtent l="0" t="0" r="66675" b="47625"/>
                <wp:wrapNone/>
                <wp:docPr id="121743035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D8A6A" id="Straight Arrow Connector 22" o:spid="_x0000_s1026" type="#_x0000_t32" style="position:absolute;margin-left:68.25pt;margin-top:2.95pt;width:21.75pt;height:8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0186D6" wp14:editId="7B0EA6B4">
                <wp:simplePos x="0" y="0"/>
                <wp:positionH relativeFrom="column">
                  <wp:posOffset>371475</wp:posOffset>
                </wp:positionH>
                <wp:positionV relativeFrom="paragraph">
                  <wp:posOffset>1151890</wp:posOffset>
                </wp:positionV>
                <wp:extent cx="3133725" cy="361950"/>
                <wp:effectExtent l="0" t="0" r="28575" b="19050"/>
                <wp:wrapNone/>
                <wp:docPr id="207799255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96CE2" id="Rectangle 21" o:spid="_x0000_s1026" style="position:absolute;margin-left:29.25pt;margin-top:90.7pt;width:246.75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" filled="f" strokecolor="red" strokeweight="1pt"/>
            </w:pict>
          </mc:Fallback>
        </mc:AlternateContent>
      </w:r>
      <w:r w:rsidRPr="003E6091">
        <w:rPr>
          <w:noProof/>
        </w:rPr>
        <w:drawing>
          <wp:inline distT="0" distB="0" distL="0" distR="0" wp14:anchorId="341DA092" wp14:editId="18E113D5">
            <wp:extent cx="3725388" cy="2523490"/>
            <wp:effectExtent l="0" t="0" r="8890" b="0"/>
            <wp:docPr id="1308089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0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5676" cy="253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12DD" w14:textId="7B832043" w:rsidR="003E6091" w:rsidRDefault="003E6091" w:rsidP="00B53817">
      <w:pPr>
        <w:rPr>
          <w:noProof/>
        </w:rPr>
      </w:pPr>
      <w:r>
        <w:rPr>
          <w:noProof/>
        </w:rPr>
        <w:lastRenderedPageBreak/>
        <w:t>Y pegamos la ruta copiada en la seccion anterior</w:t>
      </w:r>
    </w:p>
    <w:p w14:paraId="041524E7" w14:textId="326FDBB2" w:rsidR="003E6091" w:rsidRDefault="003E6091" w:rsidP="00B53817">
      <w:pPr>
        <w:rPr>
          <w:noProof/>
        </w:rPr>
      </w:pPr>
      <w:r w:rsidRPr="003E6091">
        <w:rPr>
          <w:noProof/>
        </w:rPr>
        <w:drawing>
          <wp:inline distT="0" distB="0" distL="0" distR="0" wp14:anchorId="6BB225CF" wp14:editId="39341B36">
            <wp:extent cx="5731510" cy="3973195"/>
            <wp:effectExtent l="0" t="0" r="2540" b="8255"/>
            <wp:docPr id="1458474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7433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hacemos clic en finalizar</w:t>
      </w:r>
    </w:p>
    <w:p w14:paraId="68DF132C" w14:textId="79F9AC42" w:rsidR="003E6091" w:rsidRDefault="003E6091" w:rsidP="00B53817">
      <w:pPr>
        <w:rPr>
          <w:noProof/>
        </w:rPr>
      </w:pPr>
      <w:r>
        <w:rPr>
          <w:noProof/>
        </w:rPr>
        <w:t xml:space="preserve">Nos crea un perfil </w:t>
      </w:r>
    </w:p>
    <w:p w14:paraId="45043940" w14:textId="5FE69952" w:rsidR="003E6091" w:rsidRDefault="003E6091" w:rsidP="00B53817">
      <w:pPr>
        <w:rPr>
          <w:noProof/>
        </w:rPr>
      </w:pPr>
      <w:r w:rsidRPr="003E6091">
        <w:rPr>
          <w:noProof/>
        </w:rPr>
        <w:drawing>
          <wp:inline distT="0" distB="0" distL="0" distR="0" wp14:anchorId="2C94D6D3" wp14:editId="00A3CED6">
            <wp:extent cx="3829050" cy="2706128"/>
            <wp:effectExtent l="0" t="0" r="0" b="0"/>
            <wp:docPr id="259267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6767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6375" cy="27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E74A" w14:textId="09E0AC13" w:rsidR="003E6091" w:rsidRDefault="003E6091" w:rsidP="00B53817">
      <w:pPr>
        <w:rPr>
          <w:noProof/>
        </w:rPr>
      </w:pPr>
      <w:r>
        <w:rPr>
          <w:noProof/>
        </w:rPr>
        <w:lastRenderedPageBreak/>
        <w:t xml:space="preserve">Al finalizar cerramos </w:t>
      </w:r>
      <w:r w:rsidRPr="003E6091">
        <w:rPr>
          <w:noProof/>
        </w:rPr>
        <w:drawing>
          <wp:inline distT="0" distB="0" distL="0" distR="0" wp14:anchorId="0B35F859" wp14:editId="3A00C4A5">
            <wp:extent cx="5731510" cy="3958590"/>
            <wp:effectExtent l="0" t="0" r="2540" b="3810"/>
            <wp:docPr id="196062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225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491D" w14:textId="430BCA63" w:rsidR="003E6091" w:rsidRDefault="003A3315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60152D" wp14:editId="635D7B81">
                <wp:simplePos x="0" y="0"/>
                <wp:positionH relativeFrom="column">
                  <wp:posOffset>3000375</wp:posOffset>
                </wp:positionH>
                <wp:positionV relativeFrom="paragraph">
                  <wp:posOffset>375285</wp:posOffset>
                </wp:positionV>
                <wp:extent cx="1562100" cy="495300"/>
                <wp:effectExtent l="0" t="0" r="76200" b="76200"/>
                <wp:wrapNone/>
                <wp:docPr id="55789848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2D6FE" id="Straight Arrow Connector 24" o:spid="_x0000_s1026" type="#_x0000_t32" style="position:absolute;margin-left:236.25pt;margin-top:29.55pt;width:123pt;height:3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9A11D3" wp14:editId="2DE55B4A">
                <wp:simplePos x="0" y="0"/>
                <wp:positionH relativeFrom="column">
                  <wp:posOffset>3886200</wp:posOffset>
                </wp:positionH>
                <wp:positionV relativeFrom="paragraph">
                  <wp:posOffset>708660</wp:posOffset>
                </wp:positionV>
                <wp:extent cx="1590675" cy="371475"/>
                <wp:effectExtent l="0" t="0" r="28575" b="28575"/>
                <wp:wrapNone/>
                <wp:docPr id="28774257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71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615DA" id="Rectangle 23" o:spid="_x0000_s1026" style="position:absolute;margin-left:306pt;margin-top:55.8pt;width:125.25pt;height:29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" filled="f" strokecolor="red" strokeweight="1pt"/>
            </w:pict>
          </mc:Fallback>
        </mc:AlternateContent>
      </w:r>
      <w:r w:rsidR="003E6091">
        <w:rPr>
          <w:noProof/>
        </w:rPr>
        <w:t>Nos mostrara una pantalla como esta</w:t>
      </w:r>
      <w:r>
        <w:rPr>
          <w:noProof/>
        </w:rPr>
        <w:t xml:space="preserve"> donde haremos clic en publicar</w:t>
      </w:r>
      <w:r w:rsidR="003E6091" w:rsidRPr="003E6091">
        <w:rPr>
          <w:noProof/>
        </w:rPr>
        <w:drawing>
          <wp:inline distT="0" distB="0" distL="0" distR="0" wp14:anchorId="2BB98388" wp14:editId="1203813D">
            <wp:extent cx="5731510" cy="3023235"/>
            <wp:effectExtent l="0" t="0" r="2540" b="5715"/>
            <wp:docPr id="1540972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21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6116" w14:textId="77777777" w:rsidR="003A3315" w:rsidRDefault="003A3315" w:rsidP="00B53817">
      <w:pPr>
        <w:rPr>
          <w:noProof/>
        </w:rPr>
      </w:pPr>
    </w:p>
    <w:p w14:paraId="4D71E1DB" w14:textId="77777777" w:rsidR="003A3315" w:rsidRDefault="003A3315">
      <w:pPr>
        <w:rPr>
          <w:noProof/>
        </w:rPr>
      </w:pPr>
      <w:r>
        <w:rPr>
          <w:noProof/>
        </w:rPr>
        <w:br w:type="page"/>
      </w:r>
    </w:p>
    <w:p w14:paraId="0C119AD9" w14:textId="15B14A08" w:rsidR="003A3315" w:rsidRDefault="003A3315" w:rsidP="00B53817">
      <w:pPr>
        <w:rPr>
          <w:noProof/>
        </w:rPr>
      </w:pPr>
      <w:r>
        <w:rPr>
          <w:noProof/>
        </w:rPr>
        <w:lastRenderedPageBreak/>
        <w:t>Comenzara a realizar el proceso</w:t>
      </w:r>
    </w:p>
    <w:p w14:paraId="246E546A" w14:textId="5935F9E8" w:rsidR="003A3315" w:rsidRDefault="003A3315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C120FC" wp14:editId="4950F2EC">
                <wp:simplePos x="0" y="0"/>
                <wp:positionH relativeFrom="column">
                  <wp:posOffset>1076325</wp:posOffset>
                </wp:positionH>
                <wp:positionV relativeFrom="paragraph">
                  <wp:posOffset>27940</wp:posOffset>
                </wp:positionV>
                <wp:extent cx="342900" cy="1009650"/>
                <wp:effectExtent l="0" t="0" r="57150" b="57150"/>
                <wp:wrapNone/>
                <wp:docPr id="30488233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3B3B9" id="Straight Arrow Connector 26" o:spid="_x0000_s1026" type="#_x0000_t32" style="position:absolute;margin-left:84.75pt;margin-top:2.2pt;width:27pt;height:7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133A74" wp14:editId="756DD8E0">
                <wp:simplePos x="0" y="0"/>
                <wp:positionH relativeFrom="column">
                  <wp:posOffset>1257300</wp:posOffset>
                </wp:positionH>
                <wp:positionV relativeFrom="paragraph">
                  <wp:posOffset>866140</wp:posOffset>
                </wp:positionV>
                <wp:extent cx="2466975" cy="1400175"/>
                <wp:effectExtent l="0" t="0" r="28575" b="28575"/>
                <wp:wrapNone/>
                <wp:docPr id="48706925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400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62854" id="Rectangle 25" o:spid="_x0000_s1026" style="position:absolute;margin-left:99pt;margin-top:68.2pt;width:194.25pt;height:11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" filled="f" strokecolor="red" strokeweight="1pt"/>
            </w:pict>
          </mc:Fallback>
        </mc:AlternateContent>
      </w:r>
      <w:r w:rsidRPr="003A3315">
        <w:rPr>
          <w:noProof/>
        </w:rPr>
        <w:drawing>
          <wp:inline distT="0" distB="0" distL="0" distR="0" wp14:anchorId="4D08F6D3" wp14:editId="089BD43D">
            <wp:extent cx="5731510" cy="2909570"/>
            <wp:effectExtent l="0" t="0" r="2540" b="5080"/>
            <wp:docPr id="712371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14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6D6A" w14:textId="50D7F897" w:rsidR="003A3315" w:rsidRDefault="003A3315" w:rsidP="00B53817">
      <w:pPr>
        <w:rPr>
          <w:noProof/>
        </w:rPr>
      </w:pPr>
      <w:r>
        <w:rPr>
          <w:noProof/>
        </w:rPr>
        <w:t>Y finalizara</w:t>
      </w:r>
    </w:p>
    <w:p w14:paraId="302978D1" w14:textId="12EE6791" w:rsidR="003A3315" w:rsidRDefault="003A3315" w:rsidP="00B53817">
      <w:pPr>
        <w:rPr>
          <w:noProof/>
        </w:rPr>
      </w:pPr>
      <w:r w:rsidRPr="003A3315">
        <w:rPr>
          <w:noProof/>
        </w:rPr>
        <w:drawing>
          <wp:inline distT="0" distB="0" distL="0" distR="0" wp14:anchorId="5F07DB2C" wp14:editId="7171FF7F">
            <wp:extent cx="5731510" cy="2687955"/>
            <wp:effectExtent l="0" t="0" r="2540" b="0"/>
            <wp:docPr id="109424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446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83DA" w14:textId="5C2FA1E9" w:rsidR="003E6091" w:rsidRDefault="003E6091" w:rsidP="00B53817">
      <w:pPr>
        <w:rPr>
          <w:noProof/>
        </w:rPr>
      </w:pPr>
      <w:r>
        <w:rPr>
          <w:noProof/>
        </w:rPr>
        <w:t>Y</w:t>
      </w:r>
      <w:r w:rsidR="003A3315">
        <w:rPr>
          <w:noProof/>
        </w:rPr>
        <w:t xml:space="preserve"> ahora</w:t>
      </w:r>
      <w:r>
        <w:rPr>
          <w:noProof/>
        </w:rPr>
        <w:t xml:space="preserve"> en la carpeta elegida se encontraran los archivos.</w:t>
      </w:r>
    </w:p>
    <w:p w14:paraId="5000A665" w14:textId="280A4462" w:rsidR="003A3315" w:rsidRDefault="003A3315" w:rsidP="00B53817">
      <w:pPr>
        <w:rPr>
          <w:noProof/>
        </w:rPr>
      </w:pPr>
      <w:r w:rsidRPr="003A3315">
        <w:rPr>
          <w:noProof/>
        </w:rPr>
        <w:drawing>
          <wp:inline distT="0" distB="0" distL="0" distR="0" wp14:anchorId="2CEE2311" wp14:editId="298FE243">
            <wp:extent cx="3762375" cy="2001236"/>
            <wp:effectExtent l="0" t="0" r="0" b="0"/>
            <wp:docPr id="1165801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133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642" cy="20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E8E2" w14:textId="4FE710F7" w:rsidR="003E6091" w:rsidRDefault="003A3315" w:rsidP="00B53817">
      <w:pPr>
        <w:rPr>
          <w:noProof/>
        </w:rPr>
      </w:pPr>
      <w:r>
        <w:rPr>
          <w:noProof/>
        </w:rPr>
        <w:lastRenderedPageBreak/>
        <w:t>El siguiente paso es copiar nuestra carpeta</w:t>
      </w:r>
    </w:p>
    <w:p w14:paraId="2A09A085" w14:textId="18940E48" w:rsidR="003A3315" w:rsidRDefault="00360F4B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9BB2E1" wp14:editId="5651E4D8">
                <wp:simplePos x="0" y="0"/>
                <wp:positionH relativeFrom="margin">
                  <wp:align>left</wp:align>
                </wp:positionH>
                <wp:positionV relativeFrom="paragraph">
                  <wp:posOffset>113665</wp:posOffset>
                </wp:positionV>
                <wp:extent cx="1800225" cy="476250"/>
                <wp:effectExtent l="0" t="0" r="28575" b="19050"/>
                <wp:wrapNone/>
                <wp:docPr id="174182214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577E0" id="Rectangle 27" o:spid="_x0000_s1026" style="position:absolute;margin-left:0;margin-top:8.95pt;width:141.75pt;height:37.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0FCBCC" wp14:editId="1BB162CD">
                <wp:simplePos x="0" y="0"/>
                <wp:positionH relativeFrom="column">
                  <wp:posOffset>1114425</wp:posOffset>
                </wp:positionH>
                <wp:positionV relativeFrom="paragraph">
                  <wp:posOffset>189864</wp:posOffset>
                </wp:positionV>
                <wp:extent cx="1257300" cy="3743325"/>
                <wp:effectExtent l="0" t="0" r="76200" b="47625"/>
                <wp:wrapNone/>
                <wp:docPr id="422771642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3743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585CC" id="Straight Arrow Connector 28" o:spid="_x0000_s1026" type="#_x0000_t32" style="position:absolute;margin-left:87.75pt;margin-top:14.95pt;width:99pt;height:29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F2FFA6" wp14:editId="5E71A580">
                <wp:simplePos x="0" y="0"/>
                <wp:positionH relativeFrom="column">
                  <wp:posOffset>695325</wp:posOffset>
                </wp:positionH>
                <wp:positionV relativeFrom="paragraph">
                  <wp:posOffset>37465</wp:posOffset>
                </wp:positionV>
                <wp:extent cx="266700" cy="381000"/>
                <wp:effectExtent l="38100" t="0" r="19050" b="57150"/>
                <wp:wrapNone/>
                <wp:docPr id="55660855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058B5" id="Straight Arrow Connector 28" o:spid="_x0000_s1026" type="#_x0000_t32" style="position:absolute;margin-left:54.75pt;margin-top:2.95pt;width:21pt;height:30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A863488" wp14:editId="1B2F7401">
                <wp:simplePos x="0" y="0"/>
                <wp:positionH relativeFrom="column">
                  <wp:posOffset>1666875</wp:posOffset>
                </wp:positionH>
                <wp:positionV relativeFrom="paragraph">
                  <wp:posOffset>4028440</wp:posOffset>
                </wp:positionV>
                <wp:extent cx="1952625" cy="257175"/>
                <wp:effectExtent l="0" t="0" r="28575" b="28575"/>
                <wp:wrapNone/>
                <wp:docPr id="143017713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6CB8D" id="Rectangle 27" o:spid="_x0000_s1026" style="position:absolute;margin-left:131.25pt;margin-top:317.2pt;width:153.75pt;height:20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" filled="f" strokecolor="red" strokeweight="1pt"/>
            </w:pict>
          </mc:Fallback>
        </mc:AlternateContent>
      </w:r>
      <w:r w:rsidRPr="00360F4B">
        <w:rPr>
          <w:noProof/>
        </w:rPr>
        <w:drawing>
          <wp:inline distT="0" distB="0" distL="0" distR="0" wp14:anchorId="2D0604D5" wp14:editId="0A23A022">
            <wp:extent cx="5731510" cy="5065395"/>
            <wp:effectExtent l="0" t="0" r="2540" b="1905"/>
            <wp:docPr id="790740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038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EB7D" w14:textId="4F685941" w:rsidR="00360F4B" w:rsidRDefault="00360F4B" w:rsidP="00B53817">
      <w:pPr>
        <w:rPr>
          <w:noProof/>
        </w:rPr>
      </w:pPr>
      <w:r>
        <w:rPr>
          <w:noProof/>
        </w:rPr>
        <w:t>Vamos a la ruta de instalacion, en mi caso es la unidad local C</w:t>
      </w:r>
    </w:p>
    <w:p w14:paraId="15EA151E" w14:textId="0E6EC28B" w:rsidR="00360F4B" w:rsidRDefault="00360F4B" w:rsidP="00B538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2A07E4" wp14:editId="4B982C93">
                <wp:simplePos x="0" y="0"/>
                <wp:positionH relativeFrom="column">
                  <wp:posOffset>781050</wp:posOffset>
                </wp:positionH>
                <wp:positionV relativeFrom="paragraph">
                  <wp:posOffset>809625</wp:posOffset>
                </wp:positionV>
                <wp:extent cx="95250" cy="2057400"/>
                <wp:effectExtent l="0" t="38100" r="76200" b="19050"/>
                <wp:wrapNone/>
                <wp:docPr id="2124841091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C840C" id="Straight Arrow Connector 30" o:spid="_x0000_s1026" type="#_x0000_t32" style="position:absolute;margin-left:61.5pt;margin-top:63.75pt;width:7.5pt;height:162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2C8A20" wp14:editId="4E9F636D">
                <wp:simplePos x="0" y="0"/>
                <wp:positionH relativeFrom="column">
                  <wp:posOffset>314325</wp:posOffset>
                </wp:positionH>
                <wp:positionV relativeFrom="paragraph">
                  <wp:posOffset>438150</wp:posOffset>
                </wp:positionV>
                <wp:extent cx="3143250" cy="266700"/>
                <wp:effectExtent l="0" t="0" r="19050" b="19050"/>
                <wp:wrapNone/>
                <wp:docPr id="178200087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63E04C" id="Rectangle 29" o:spid="_x0000_s1026" style="position:absolute;margin-left:24.75pt;margin-top:34.5pt;width:247.5pt;height:2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" filled="f" strokecolor="red" strokeweight="1pt"/>
            </w:pict>
          </mc:Fallback>
        </mc:AlternateContent>
      </w:r>
      <w:r w:rsidRPr="00360F4B">
        <w:rPr>
          <w:noProof/>
        </w:rPr>
        <w:drawing>
          <wp:inline distT="0" distB="0" distL="0" distR="0" wp14:anchorId="5FEDE295" wp14:editId="79E7500D">
            <wp:extent cx="5731510" cy="2727325"/>
            <wp:effectExtent l="0" t="0" r="2540" b="0"/>
            <wp:docPr id="199061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11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3517" w14:textId="63FDB813" w:rsidR="00360F4B" w:rsidRDefault="00360F4B" w:rsidP="00B53817">
      <w:pPr>
        <w:rPr>
          <w:noProof/>
        </w:rPr>
      </w:pPr>
      <w:r>
        <w:rPr>
          <w:noProof/>
        </w:rPr>
        <w:t>Encontraremos una carpeta llamda inetpub, se crea automaticamente, ingresamos en ella</w:t>
      </w:r>
    </w:p>
    <w:p w14:paraId="2441EEEC" w14:textId="43833703" w:rsidR="00360F4B" w:rsidRDefault="00360F4B">
      <w:pPr>
        <w:rPr>
          <w:noProof/>
        </w:rPr>
      </w:pPr>
      <w:r>
        <w:rPr>
          <w:noProof/>
        </w:rPr>
        <w:lastRenderedPageBreak/>
        <w:t>Y luego en wwwroot</w:t>
      </w:r>
    </w:p>
    <w:p w14:paraId="54B192D4" w14:textId="77777777" w:rsidR="00360F4B" w:rsidRDefault="00360F4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E7AD90" wp14:editId="122ADDAA">
                <wp:simplePos x="0" y="0"/>
                <wp:positionH relativeFrom="column">
                  <wp:posOffset>361950</wp:posOffset>
                </wp:positionH>
                <wp:positionV relativeFrom="paragraph">
                  <wp:posOffset>18415</wp:posOffset>
                </wp:positionV>
                <wp:extent cx="695325" cy="1943100"/>
                <wp:effectExtent l="0" t="0" r="66675" b="57150"/>
                <wp:wrapNone/>
                <wp:docPr id="1989111204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94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12E0B" id="Straight Arrow Connector 33" o:spid="_x0000_s1026" type="#_x0000_t32" style="position:absolute;margin-left:28.5pt;margin-top:1.45pt;width:54.75pt;height:15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4B9A8A" wp14:editId="36D6B994">
                <wp:simplePos x="0" y="0"/>
                <wp:positionH relativeFrom="column">
                  <wp:posOffset>790575</wp:posOffset>
                </wp:positionH>
                <wp:positionV relativeFrom="paragraph">
                  <wp:posOffset>1971040</wp:posOffset>
                </wp:positionV>
                <wp:extent cx="1047750" cy="209550"/>
                <wp:effectExtent l="0" t="0" r="19050" b="19050"/>
                <wp:wrapNone/>
                <wp:docPr id="180472967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CB911" id="Rectangle 32" o:spid="_x0000_s1026" style="position:absolute;margin-left:62.25pt;margin-top:155.2pt;width:82.5pt;height:16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2A7A7B" wp14:editId="12FDD8ED">
                <wp:simplePos x="0" y="0"/>
                <wp:positionH relativeFrom="column">
                  <wp:posOffset>790575</wp:posOffset>
                </wp:positionH>
                <wp:positionV relativeFrom="paragraph">
                  <wp:posOffset>85090</wp:posOffset>
                </wp:positionV>
                <wp:extent cx="2571750" cy="409575"/>
                <wp:effectExtent l="0" t="0" r="19050" b="28575"/>
                <wp:wrapNone/>
                <wp:docPr id="931077319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9A83E" id="Rectangle 31" o:spid="_x0000_s1026" style="position:absolute;margin-left:62.25pt;margin-top:6.7pt;width:202.5pt;height:3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" filled="f" strokecolor="red" strokeweight="1pt"/>
            </w:pict>
          </mc:Fallback>
        </mc:AlternateContent>
      </w:r>
      <w:r w:rsidRPr="00360F4B">
        <w:rPr>
          <w:noProof/>
        </w:rPr>
        <w:drawing>
          <wp:inline distT="0" distB="0" distL="0" distR="0" wp14:anchorId="11A284D1" wp14:editId="40910808">
            <wp:extent cx="5731510" cy="2680970"/>
            <wp:effectExtent l="0" t="0" r="2540" b="5080"/>
            <wp:docPr id="518381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8152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7455" w14:textId="77777777" w:rsidR="00360F4B" w:rsidRDefault="00360F4B">
      <w:pPr>
        <w:rPr>
          <w:noProof/>
        </w:rPr>
      </w:pPr>
      <w:r>
        <w:rPr>
          <w:noProof/>
        </w:rPr>
        <w:t>Se vera asi</w:t>
      </w:r>
    </w:p>
    <w:p w14:paraId="492BAA82" w14:textId="77777777" w:rsidR="00360F4B" w:rsidRDefault="00360F4B">
      <w:pPr>
        <w:rPr>
          <w:noProof/>
        </w:rPr>
      </w:pPr>
      <w:r w:rsidRPr="00360F4B">
        <w:rPr>
          <w:noProof/>
        </w:rPr>
        <w:drawing>
          <wp:inline distT="0" distB="0" distL="0" distR="0" wp14:anchorId="6E8856B4" wp14:editId="6972009B">
            <wp:extent cx="5731510" cy="2787015"/>
            <wp:effectExtent l="0" t="0" r="2540" b="0"/>
            <wp:docPr id="144439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9246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CD42" w14:textId="77777777" w:rsidR="00360F4B" w:rsidRDefault="00360F4B">
      <w:pPr>
        <w:rPr>
          <w:noProof/>
        </w:rPr>
      </w:pPr>
      <w:r>
        <w:rPr>
          <w:noProof/>
        </w:rPr>
        <w:t>Aquí copiaremos nuestro proyecto publicado</w:t>
      </w:r>
    </w:p>
    <w:p w14:paraId="272D70E3" w14:textId="29393084" w:rsidR="00360F4B" w:rsidRDefault="00360F4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071086" wp14:editId="030EF273">
                <wp:simplePos x="0" y="0"/>
                <wp:positionH relativeFrom="column">
                  <wp:posOffset>742950</wp:posOffset>
                </wp:positionH>
                <wp:positionV relativeFrom="paragraph">
                  <wp:posOffset>1600200</wp:posOffset>
                </wp:positionV>
                <wp:extent cx="1047750" cy="914400"/>
                <wp:effectExtent l="0" t="38100" r="57150" b="19050"/>
                <wp:wrapNone/>
                <wp:docPr id="1212257671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DF0B8" id="Straight Arrow Connector 35" o:spid="_x0000_s1026" type="#_x0000_t32" style="position:absolute;margin-left:58.5pt;margin-top:126pt;width:82.5pt;height:1in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80E0C7" wp14:editId="71BECA40">
                <wp:simplePos x="0" y="0"/>
                <wp:positionH relativeFrom="column">
                  <wp:posOffset>923925</wp:posOffset>
                </wp:positionH>
                <wp:positionV relativeFrom="paragraph">
                  <wp:posOffset>762000</wp:posOffset>
                </wp:positionV>
                <wp:extent cx="2600325" cy="504825"/>
                <wp:effectExtent l="0" t="0" r="28575" b="28575"/>
                <wp:wrapNone/>
                <wp:docPr id="83099358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5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A2FCE" id="Rectangle 34" o:spid="_x0000_s1026" style="position:absolute;margin-left:72.75pt;margin-top:60pt;width:204.75pt;height:39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" filled="f" strokecolor="red" strokeweight="1pt"/>
            </w:pict>
          </mc:Fallback>
        </mc:AlternateContent>
      </w:r>
      <w:r w:rsidRPr="00360F4B">
        <w:rPr>
          <w:noProof/>
        </w:rPr>
        <w:drawing>
          <wp:inline distT="0" distB="0" distL="0" distR="0" wp14:anchorId="651F03B3" wp14:editId="42934EF9">
            <wp:extent cx="5731510" cy="2478405"/>
            <wp:effectExtent l="0" t="0" r="2540" b="0"/>
            <wp:docPr id="7451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33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FA88" w14:textId="77777777" w:rsidR="00360F4B" w:rsidRDefault="00360F4B">
      <w:pPr>
        <w:rPr>
          <w:noProof/>
        </w:rPr>
      </w:pPr>
      <w:r>
        <w:rPr>
          <w:noProof/>
        </w:rPr>
        <w:t>Le otorgamos los permisos necesarios y continuar</w:t>
      </w:r>
    </w:p>
    <w:p w14:paraId="0E01B72A" w14:textId="77777777" w:rsidR="00360F4B" w:rsidRDefault="00360F4B">
      <w:pPr>
        <w:rPr>
          <w:noProof/>
        </w:rPr>
      </w:pPr>
    </w:p>
    <w:p w14:paraId="67DC899C" w14:textId="09EF7098" w:rsidR="0027481F" w:rsidRDefault="0027481F">
      <w:pPr>
        <w:rPr>
          <w:noProof/>
        </w:rPr>
      </w:pPr>
      <w:r w:rsidRPr="0027481F">
        <w:rPr>
          <w:noProof/>
        </w:rPr>
        <w:drawing>
          <wp:inline distT="0" distB="0" distL="0" distR="0" wp14:anchorId="3F25EDCA" wp14:editId="5BB958A6">
            <wp:extent cx="5731510" cy="2035175"/>
            <wp:effectExtent l="0" t="0" r="2540" b="3175"/>
            <wp:docPr id="190349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9950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0B0A" w14:textId="75CC8615" w:rsidR="0027481F" w:rsidRDefault="0027481F">
      <w:pPr>
        <w:rPr>
          <w:noProof/>
        </w:rPr>
      </w:pPr>
      <w:r>
        <w:rPr>
          <w:noProof/>
        </w:rPr>
        <w:t>Lsito, ahora abriremos nuestro administrador IIS</w:t>
      </w:r>
    </w:p>
    <w:p w14:paraId="527E0446" w14:textId="77777777" w:rsidR="0027481F" w:rsidRDefault="0027481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76D789" wp14:editId="385B9409">
                <wp:simplePos x="0" y="0"/>
                <wp:positionH relativeFrom="column">
                  <wp:posOffset>295276</wp:posOffset>
                </wp:positionH>
                <wp:positionV relativeFrom="paragraph">
                  <wp:posOffset>732155</wp:posOffset>
                </wp:positionV>
                <wp:extent cx="1200150" cy="400050"/>
                <wp:effectExtent l="0" t="0" r="19050" b="19050"/>
                <wp:wrapNone/>
                <wp:docPr id="15139867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75CE5" id="Rectangle 37" o:spid="_x0000_s1026" style="position:absolute;margin-left:23.25pt;margin-top:57.65pt;width:94.5pt;height:3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201993" wp14:editId="17637D58">
                <wp:simplePos x="0" y="0"/>
                <wp:positionH relativeFrom="column">
                  <wp:posOffset>542925</wp:posOffset>
                </wp:positionH>
                <wp:positionV relativeFrom="paragraph">
                  <wp:posOffset>113030</wp:posOffset>
                </wp:positionV>
                <wp:extent cx="238125" cy="752475"/>
                <wp:effectExtent l="0" t="0" r="66675" b="47625"/>
                <wp:wrapNone/>
                <wp:docPr id="937122732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34E54" id="Straight Arrow Connector 36" o:spid="_x0000_s1026" type="#_x0000_t32" style="position:absolute;margin-left:42.75pt;margin-top:8.9pt;width:18.75pt;height:5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" strokecolor="red [3205]" strokeweight=".5pt">
                <v:stroke endarrow="block" joinstyle="miter"/>
              </v:shape>
            </w:pict>
          </mc:Fallback>
        </mc:AlternateContent>
      </w:r>
      <w:r w:rsidRPr="0027481F">
        <w:rPr>
          <w:noProof/>
        </w:rPr>
        <w:drawing>
          <wp:inline distT="0" distB="0" distL="0" distR="0" wp14:anchorId="5314928E" wp14:editId="5297422E">
            <wp:extent cx="3152775" cy="2494695"/>
            <wp:effectExtent l="0" t="0" r="0" b="1270"/>
            <wp:docPr id="108524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4574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8999" cy="249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48E0" w14:textId="77777777" w:rsidR="0027481F" w:rsidRDefault="0027481F">
      <w:pPr>
        <w:rPr>
          <w:noProof/>
        </w:rPr>
      </w:pPr>
      <w:r w:rsidRPr="0027481F">
        <w:rPr>
          <w:noProof/>
        </w:rPr>
        <w:lastRenderedPageBreak/>
        <w:drawing>
          <wp:inline distT="0" distB="0" distL="0" distR="0" wp14:anchorId="04540714" wp14:editId="026A27D5">
            <wp:extent cx="5731510" cy="2845435"/>
            <wp:effectExtent l="0" t="0" r="2540" b="0"/>
            <wp:docPr id="2031797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776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314" w14:textId="77777777" w:rsidR="0027481F" w:rsidRDefault="0027481F">
      <w:pPr>
        <w:rPr>
          <w:noProof/>
        </w:rPr>
      </w:pPr>
      <w:r>
        <w:rPr>
          <w:noProof/>
        </w:rPr>
        <w:t>Desplegamos el arbol de la izquierda hasta llegar a sitios</w:t>
      </w:r>
    </w:p>
    <w:p w14:paraId="7FC85D3D" w14:textId="77777777" w:rsidR="0027481F" w:rsidRDefault="0027481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4A43536" wp14:editId="11EDF3A1">
                <wp:simplePos x="0" y="0"/>
                <wp:positionH relativeFrom="column">
                  <wp:posOffset>371475</wp:posOffset>
                </wp:positionH>
                <wp:positionV relativeFrom="paragraph">
                  <wp:posOffset>38100</wp:posOffset>
                </wp:positionV>
                <wp:extent cx="1219200" cy="1009650"/>
                <wp:effectExtent l="38100" t="0" r="19050" b="57150"/>
                <wp:wrapNone/>
                <wp:docPr id="974078956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8F9D3" id="Straight Arrow Connector 39" o:spid="_x0000_s1026" type="#_x0000_t32" style="position:absolute;margin-left:29.25pt;margin-top:3pt;width:96pt;height:79.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9B4257" wp14:editId="63337DF5">
                <wp:simplePos x="0" y="0"/>
                <wp:positionH relativeFrom="column">
                  <wp:posOffset>-28575</wp:posOffset>
                </wp:positionH>
                <wp:positionV relativeFrom="paragraph">
                  <wp:posOffset>685800</wp:posOffset>
                </wp:positionV>
                <wp:extent cx="1209675" cy="685800"/>
                <wp:effectExtent l="0" t="0" r="28575" b="19050"/>
                <wp:wrapNone/>
                <wp:docPr id="60920411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391A5" id="Rectangle 38" o:spid="_x0000_s1026" style="position:absolute;margin-left:-2.25pt;margin-top:54pt;width:95.25pt;height:5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" filled="f" strokecolor="red" strokeweight="1pt"/>
            </w:pict>
          </mc:Fallback>
        </mc:AlternateContent>
      </w:r>
      <w:r w:rsidRPr="0027481F">
        <w:rPr>
          <w:noProof/>
        </w:rPr>
        <w:drawing>
          <wp:inline distT="0" distB="0" distL="0" distR="0" wp14:anchorId="30FB2A3F" wp14:editId="16B58AF2">
            <wp:extent cx="5731510" cy="2848610"/>
            <wp:effectExtent l="0" t="0" r="2540" b="8890"/>
            <wp:docPr id="2110825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2579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BE75" w14:textId="38596938" w:rsidR="0027481F" w:rsidRDefault="0027481F">
      <w:pPr>
        <w:rPr>
          <w:noProof/>
        </w:rPr>
      </w:pPr>
      <w:r>
        <w:rPr>
          <w:noProof/>
        </w:rPr>
        <w:t>Ahora hacemos clic derecho sobre sitios y agregar sitio web</w:t>
      </w:r>
    </w:p>
    <w:p w14:paraId="30059BC4" w14:textId="4669444A" w:rsidR="0027481F" w:rsidRDefault="0027481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6DAE2A" wp14:editId="743ED58D">
                <wp:simplePos x="0" y="0"/>
                <wp:positionH relativeFrom="column">
                  <wp:posOffset>28575</wp:posOffset>
                </wp:positionH>
                <wp:positionV relativeFrom="paragraph">
                  <wp:posOffset>391160</wp:posOffset>
                </wp:positionV>
                <wp:extent cx="1019175" cy="657225"/>
                <wp:effectExtent l="0" t="0" r="28575" b="28575"/>
                <wp:wrapNone/>
                <wp:docPr id="186712676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57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57247" id="Rectangle 40" o:spid="_x0000_s1026" style="position:absolute;margin-left:2.25pt;margin-top:30.8pt;width:80.25pt;height:51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" filled="f" strokecolor="red" strokeweight="1pt"/>
            </w:pict>
          </mc:Fallback>
        </mc:AlternateContent>
      </w:r>
      <w:r w:rsidRPr="0027481F">
        <w:rPr>
          <w:noProof/>
        </w:rPr>
        <w:drawing>
          <wp:inline distT="0" distB="0" distL="0" distR="0" wp14:anchorId="767BEE5C" wp14:editId="1B6AAFE3">
            <wp:extent cx="3143250" cy="1522871"/>
            <wp:effectExtent l="0" t="0" r="0" b="1270"/>
            <wp:docPr id="86266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676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603" cy="15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1DFC" w14:textId="056D0E7D" w:rsidR="0027481F" w:rsidRDefault="0027481F">
      <w:pPr>
        <w:rPr>
          <w:noProof/>
        </w:rPr>
      </w:pPr>
      <w:r>
        <w:rPr>
          <w:noProof/>
        </w:rPr>
        <w:br w:type="page"/>
      </w:r>
    </w:p>
    <w:p w14:paraId="43D17EE4" w14:textId="0A07CEE6" w:rsidR="0027481F" w:rsidRDefault="00175A4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9909B8" wp14:editId="6229B418">
                <wp:simplePos x="0" y="0"/>
                <wp:positionH relativeFrom="column">
                  <wp:posOffset>3429000</wp:posOffset>
                </wp:positionH>
                <wp:positionV relativeFrom="paragraph">
                  <wp:posOffset>2762250</wp:posOffset>
                </wp:positionV>
                <wp:extent cx="790575" cy="3114675"/>
                <wp:effectExtent l="57150" t="38100" r="28575" b="28575"/>
                <wp:wrapNone/>
                <wp:docPr id="146659251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3114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57055" id="Straight Arrow Connector 46" o:spid="_x0000_s1026" type="#_x0000_t32" style="position:absolute;margin-left:270pt;margin-top:217.5pt;width:62.25pt;height:245.2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B91596" wp14:editId="4C5CBAF6">
                <wp:simplePos x="0" y="0"/>
                <wp:positionH relativeFrom="column">
                  <wp:posOffset>2971800</wp:posOffset>
                </wp:positionH>
                <wp:positionV relativeFrom="paragraph">
                  <wp:posOffset>2324100</wp:posOffset>
                </wp:positionV>
                <wp:extent cx="695325" cy="514350"/>
                <wp:effectExtent l="0" t="0" r="28575" b="19050"/>
                <wp:wrapNone/>
                <wp:docPr id="1746289313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48398" id="Rectangle 45" o:spid="_x0000_s1026" style="position:absolute;margin-left:234pt;margin-top:183pt;width:54.75pt;height:40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99C539" wp14:editId="49BFCFB7">
                <wp:simplePos x="0" y="0"/>
                <wp:positionH relativeFrom="column">
                  <wp:posOffset>857250</wp:posOffset>
                </wp:positionH>
                <wp:positionV relativeFrom="paragraph">
                  <wp:posOffset>1543050</wp:posOffset>
                </wp:positionV>
                <wp:extent cx="781050" cy="4314825"/>
                <wp:effectExtent l="38100" t="38100" r="19050" b="28575"/>
                <wp:wrapNone/>
                <wp:docPr id="64194062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431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818C6" id="Straight Arrow Connector 44" o:spid="_x0000_s1026" type="#_x0000_t32" style="position:absolute;margin-left:67.5pt;margin-top:121.5pt;width:61.5pt;height:339.7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CBA8F6" wp14:editId="43A412B1">
                <wp:simplePos x="0" y="0"/>
                <wp:positionH relativeFrom="column">
                  <wp:posOffset>85725</wp:posOffset>
                </wp:positionH>
                <wp:positionV relativeFrom="paragraph">
                  <wp:posOffset>1076325</wp:posOffset>
                </wp:positionV>
                <wp:extent cx="3067050" cy="352425"/>
                <wp:effectExtent l="0" t="0" r="19050" b="28575"/>
                <wp:wrapNone/>
                <wp:docPr id="908986482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659686" id="Rectangle 43" o:spid="_x0000_s1026" style="position:absolute;margin-left:6.75pt;margin-top:84.75pt;width:241.5pt;height:27.7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" filled="f" strokecolor="red" strokeweight="1pt"/>
            </w:pict>
          </mc:Fallback>
        </mc:AlternateContent>
      </w:r>
      <w:r w:rsidR="004B470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D380BD" wp14:editId="7C9BAB7A">
                <wp:simplePos x="0" y="0"/>
                <wp:positionH relativeFrom="column">
                  <wp:posOffset>38100</wp:posOffset>
                </wp:positionH>
                <wp:positionV relativeFrom="paragraph">
                  <wp:posOffset>638175</wp:posOffset>
                </wp:positionV>
                <wp:extent cx="1714500" cy="285750"/>
                <wp:effectExtent l="0" t="0" r="19050" b="19050"/>
                <wp:wrapNone/>
                <wp:docPr id="1922850126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652F9" id="Rectangle 41" o:spid="_x0000_s1026" style="position:absolute;margin-left:3pt;margin-top:50.25pt;width:135pt;height:22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" filled="f" strokecolor="red" strokeweight="1pt"/>
            </w:pict>
          </mc:Fallback>
        </mc:AlternateContent>
      </w:r>
      <w:r w:rsidR="0027481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2F742E" wp14:editId="4AEE1253">
                <wp:simplePos x="0" y="0"/>
                <wp:positionH relativeFrom="column">
                  <wp:posOffset>1057275</wp:posOffset>
                </wp:positionH>
                <wp:positionV relativeFrom="paragraph">
                  <wp:posOffset>276225</wp:posOffset>
                </wp:positionV>
                <wp:extent cx="2209800" cy="457200"/>
                <wp:effectExtent l="38100" t="0" r="19050" b="76200"/>
                <wp:wrapNone/>
                <wp:docPr id="1744965027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F02FA" id="Straight Arrow Connector 42" o:spid="_x0000_s1026" type="#_x0000_t32" style="position:absolute;margin-left:83.25pt;margin-top:21.75pt;width:174pt;height:36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" strokecolor="red [3205]" strokeweight=".5pt">
                <v:stroke endarrow="block" joinstyle="miter"/>
              </v:shape>
            </w:pict>
          </mc:Fallback>
        </mc:AlternateContent>
      </w:r>
      <w:r w:rsidR="0027481F">
        <w:rPr>
          <w:noProof/>
        </w:rPr>
        <w:t>Nos desplegara una ventana como esta, elegimos un nombre para nuestro sitio</w:t>
      </w:r>
      <w:r w:rsidR="004B4707" w:rsidRPr="004B4707">
        <w:rPr>
          <w:noProof/>
        </w:rPr>
        <w:drawing>
          <wp:inline distT="0" distB="0" distL="0" distR="0" wp14:anchorId="033E7B48" wp14:editId="1B184FBE">
            <wp:extent cx="4857906" cy="5591175"/>
            <wp:effectExtent l="0" t="0" r="0" b="0"/>
            <wp:docPr id="4801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5188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8543" cy="563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A9B1" w14:textId="06427F32" w:rsidR="00360F4B" w:rsidRDefault="0027481F">
      <w:pPr>
        <w:rPr>
          <w:noProof/>
        </w:rPr>
      </w:pPr>
      <w:r>
        <w:rPr>
          <w:noProof/>
        </w:rPr>
        <w:t>Y seleccionamos la ruta fisica de nuestro proyecto publicado</w:t>
      </w:r>
      <w:r w:rsidR="00175A4C">
        <w:rPr>
          <w:noProof/>
        </w:rPr>
        <w:t>, un puerto desocupado</w:t>
      </w:r>
      <w:r w:rsidR="004B4707">
        <w:rPr>
          <w:noProof/>
        </w:rPr>
        <w:t xml:space="preserve"> y aceptamos</w:t>
      </w:r>
    </w:p>
    <w:p w14:paraId="09901ECA" w14:textId="0948562D" w:rsidR="00175A4C" w:rsidRDefault="00175A4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1EA7A8" wp14:editId="1CEFF1A8">
                <wp:simplePos x="0" y="0"/>
                <wp:positionH relativeFrom="column">
                  <wp:posOffset>657225</wp:posOffset>
                </wp:positionH>
                <wp:positionV relativeFrom="paragraph">
                  <wp:posOffset>1314450</wp:posOffset>
                </wp:positionV>
                <wp:extent cx="400050" cy="1685925"/>
                <wp:effectExtent l="57150" t="38100" r="19050" b="28575"/>
                <wp:wrapNone/>
                <wp:docPr id="1194300893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168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F697B" id="Straight Arrow Connector 48" o:spid="_x0000_s1026" type="#_x0000_t32" style="position:absolute;margin-left:51.75pt;margin-top:103.5pt;width:31.5pt;height:132.75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" strokecolor="red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330C30" wp14:editId="76E7A02A">
                <wp:simplePos x="0" y="0"/>
                <wp:positionH relativeFrom="column">
                  <wp:posOffset>133350</wp:posOffset>
                </wp:positionH>
                <wp:positionV relativeFrom="paragraph">
                  <wp:posOffset>1047750</wp:posOffset>
                </wp:positionV>
                <wp:extent cx="904875" cy="276225"/>
                <wp:effectExtent l="0" t="0" r="28575" b="28575"/>
                <wp:wrapNone/>
                <wp:docPr id="115675194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5EC7F0" id="Rectangle 47" o:spid="_x0000_s1026" style="position:absolute;margin-left:10.5pt;margin-top:82.5pt;width:71.25pt;height:2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" filled="f" strokecolor="red" strokeweight="1pt"/>
            </w:pict>
          </mc:Fallback>
        </mc:AlternateContent>
      </w:r>
      <w:r w:rsidRPr="00175A4C">
        <w:rPr>
          <w:noProof/>
        </w:rPr>
        <w:drawing>
          <wp:inline distT="0" distB="0" distL="0" distR="0" wp14:anchorId="2A499D88" wp14:editId="65E7D81C">
            <wp:extent cx="5731510" cy="2854325"/>
            <wp:effectExtent l="0" t="0" r="2540" b="3175"/>
            <wp:docPr id="181324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4472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B4FF" w14:textId="701AFCBA" w:rsidR="004B4707" w:rsidRDefault="00175A4C">
      <w:pPr>
        <w:rPr>
          <w:noProof/>
        </w:rPr>
      </w:pPr>
      <w:r>
        <w:rPr>
          <w:noProof/>
        </w:rPr>
        <w:t>Hacemos clic sobre nuestro sitio, nos aparecen varias configuraciones para administrar y desplegar nuestro sitio.</w:t>
      </w:r>
    </w:p>
    <w:p w14:paraId="7C3D2092" w14:textId="72D445BF" w:rsidR="00175A4C" w:rsidRDefault="00175A4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849983" wp14:editId="6F4BA55E">
                <wp:simplePos x="0" y="0"/>
                <wp:positionH relativeFrom="column">
                  <wp:posOffset>4238625</wp:posOffset>
                </wp:positionH>
                <wp:positionV relativeFrom="paragraph">
                  <wp:posOffset>1825625</wp:posOffset>
                </wp:positionV>
                <wp:extent cx="1447800" cy="476250"/>
                <wp:effectExtent l="0" t="0" r="19050" b="19050"/>
                <wp:wrapNone/>
                <wp:docPr id="73482963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7F5CA" id="Rectangle 50" o:spid="_x0000_s1026" style="position:absolute;margin-left:333.75pt;margin-top:143.75pt;width:114pt;height:37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12FD1F" wp14:editId="3D92B2E8">
                <wp:simplePos x="0" y="0"/>
                <wp:positionH relativeFrom="column">
                  <wp:posOffset>3219449</wp:posOffset>
                </wp:positionH>
                <wp:positionV relativeFrom="paragraph">
                  <wp:posOffset>2149475</wp:posOffset>
                </wp:positionV>
                <wp:extent cx="1362075" cy="885825"/>
                <wp:effectExtent l="0" t="38100" r="47625" b="28575"/>
                <wp:wrapNone/>
                <wp:docPr id="997849746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B6D83" id="Straight Arrow Connector 49" o:spid="_x0000_s1026" type="#_x0000_t32" style="position:absolute;margin-left:253.5pt;margin-top:169.25pt;width:107.25pt;height:69.7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" strokecolor="red [3205]" strokeweight=".5pt">
                <v:stroke endarrow="block" joinstyle="miter"/>
              </v:shape>
            </w:pict>
          </mc:Fallback>
        </mc:AlternateContent>
      </w:r>
      <w:r w:rsidRPr="00175A4C">
        <w:rPr>
          <w:noProof/>
        </w:rPr>
        <w:drawing>
          <wp:inline distT="0" distB="0" distL="0" distR="0" wp14:anchorId="1A296005" wp14:editId="435C4110">
            <wp:extent cx="5731510" cy="2800985"/>
            <wp:effectExtent l="0" t="0" r="2540" b="0"/>
            <wp:docPr id="196336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697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C2B7" w14:textId="3D1E06FE" w:rsidR="00360F4B" w:rsidRPr="00A97EEC" w:rsidRDefault="00175A4C" w:rsidP="00B53817">
      <w:pPr>
        <w:rPr>
          <w:noProof/>
        </w:rPr>
      </w:pPr>
      <w:r>
        <w:rPr>
          <w:noProof/>
        </w:rPr>
        <w:t>Si hacemos clic en examinar nos abrira nuestro sitio web.</w:t>
      </w:r>
    </w:p>
    <w:sectPr w:rsidR="00360F4B" w:rsidRPr="00A97EEC" w:rsidSect="007A0CA7">
      <w:pgSz w:w="11906" w:h="16838" w:code="9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F66AAA" w14:textId="77777777" w:rsidR="00CE31D0" w:rsidRDefault="00CE31D0">
      <w:pPr>
        <w:spacing w:line="240" w:lineRule="auto"/>
      </w:pPr>
      <w:r>
        <w:separator/>
      </w:r>
    </w:p>
  </w:endnote>
  <w:endnote w:type="continuationSeparator" w:id="0">
    <w:p w14:paraId="1893D481" w14:textId="77777777" w:rsidR="00CE31D0" w:rsidRDefault="00CE3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9D29F" w14:textId="77777777" w:rsidR="00CE31D0" w:rsidRDefault="00CE31D0">
      <w:pPr>
        <w:spacing w:line="240" w:lineRule="auto"/>
      </w:pPr>
      <w:r>
        <w:separator/>
      </w:r>
    </w:p>
  </w:footnote>
  <w:footnote w:type="continuationSeparator" w:id="0">
    <w:p w14:paraId="71700524" w14:textId="77777777" w:rsidR="00CE31D0" w:rsidRDefault="00CE31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779497093">
    <w:abstractNumId w:val="10"/>
  </w:num>
  <w:num w:numId="2" w16cid:durableId="52312801">
    <w:abstractNumId w:val="10"/>
    <w:lvlOverride w:ilvl="0">
      <w:startOverride w:val="1"/>
    </w:lvlOverride>
  </w:num>
  <w:num w:numId="3" w16cid:durableId="420763975">
    <w:abstractNumId w:val="10"/>
  </w:num>
  <w:num w:numId="4" w16cid:durableId="360859899">
    <w:abstractNumId w:val="10"/>
    <w:lvlOverride w:ilvl="0">
      <w:startOverride w:val="1"/>
    </w:lvlOverride>
  </w:num>
  <w:num w:numId="5" w16cid:durableId="669719833">
    <w:abstractNumId w:val="8"/>
  </w:num>
  <w:num w:numId="6" w16cid:durableId="1182162055">
    <w:abstractNumId w:val="10"/>
    <w:lvlOverride w:ilvl="0">
      <w:startOverride w:val="1"/>
    </w:lvlOverride>
  </w:num>
  <w:num w:numId="7" w16cid:durableId="7036012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43093387">
    <w:abstractNumId w:val="9"/>
  </w:num>
  <w:num w:numId="9" w16cid:durableId="12123096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155380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9391279">
    <w:abstractNumId w:val="7"/>
  </w:num>
  <w:num w:numId="12" w16cid:durableId="1669016222">
    <w:abstractNumId w:val="6"/>
  </w:num>
  <w:num w:numId="13" w16cid:durableId="713426771">
    <w:abstractNumId w:val="5"/>
  </w:num>
  <w:num w:numId="14" w16cid:durableId="1394934980">
    <w:abstractNumId w:val="4"/>
  </w:num>
  <w:num w:numId="15" w16cid:durableId="1129931170">
    <w:abstractNumId w:val="3"/>
  </w:num>
  <w:num w:numId="16" w16cid:durableId="415440044">
    <w:abstractNumId w:val="2"/>
  </w:num>
  <w:num w:numId="17" w16cid:durableId="1392727832">
    <w:abstractNumId w:val="1"/>
  </w:num>
  <w:num w:numId="18" w16cid:durableId="625279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1D0"/>
    <w:rsid w:val="000150E9"/>
    <w:rsid w:val="00030E3C"/>
    <w:rsid w:val="0005015F"/>
    <w:rsid w:val="00072D27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31CAB"/>
    <w:rsid w:val="00175A4C"/>
    <w:rsid w:val="001D0BD1"/>
    <w:rsid w:val="002017AC"/>
    <w:rsid w:val="002359ED"/>
    <w:rsid w:val="00252520"/>
    <w:rsid w:val="002625F9"/>
    <w:rsid w:val="002631F7"/>
    <w:rsid w:val="0026484A"/>
    <w:rsid w:val="0026504D"/>
    <w:rsid w:val="0027481F"/>
    <w:rsid w:val="00276926"/>
    <w:rsid w:val="002A67C8"/>
    <w:rsid w:val="002B40B7"/>
    <w:rsid w:val="002C5D75"/>
    <w:rsid w:val="00301789"/>
    <w:rsid w:val="00325194"/>
    <w:rsid w:val="00360F4B"/>
    <w:rsid w:val="003728E3"/>
    <w:rsid w:val="003962D3"/>
    <w:rsid w:val="003A3315"/>
    <w:rsid w:val="003C7D9D"/>
    <w:rsid w:val="003E3A63"/>
    <w:rsid w:val="003E6091"/>
    <w:rsid w:val="00457BEB"/>
    <w:rsid w:val="00461B2E"/>
    <w:rsid w:val="00482CFC"/>
    <w:rsid w:val="00487996"/>
    <w:rsid w:val="00491910"/>
    <w:rsid w:val="004A3D03"/>
    <w:rsid w:val="004B4707"/>
    <w:rsid w:val="004B6D7F"/>
    <w:rsid w:val="004D785F"/>
    <w:rsid w:val="004E744B"/>
    <w:rsid w:val="004E7A51"/>
    <w:rsid w:val="004F7760"/>
    <w:rsid w:val="00520AC9"/>
    <w:rsid w:val="00594254"/>
    <w:rsid w:val="005B6EB8"/>
    <w:rsid w:val="005C3FA2"/>
    <w:rsid w:val="005D4979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F53EE"/>
    <w:rsid w:val="00717507"/>
    <w:rsid w:val="007263B8"/>
    <w:rsid w:val="00726D9C"/>
    <w:rsid w:val="00726F2C"/>
    <w:rsid w:val="00736D30"/>
    <w:rsid w:val="00742FF3"/>
    <w:rsid w:val="00762FA1"/>
    <w:rsid w:val="00794B27"/>
    <w:rsid w:val="007A0CA7"/>
    <w:rsid w:val="007A73CB"/>
    <w:rsid w:val="007A7846"/>
    <w:rsid w:val="007B2795"/>
    <w:rsid w:val="007F66F5"/>
    <w:rsid w:val="00812400"/>
    <w:rsid w:val="0082203C"/>
    <w:rsid w:val="008360A8"/>
    <w:rsid w:val="008416E0"/>
    <w:rsid w:val="00897BFF"/>
    <w:rsid w:val="008C61B9"/>
    <w:rsid w:val="008C6D02"/>
    <w:rsid w:val="008E410B"/>
    <w:rsid w:val="00912477"/>
    <w:rsid w:val="009139AF"/>
    <w:rsid w:val="00943B06"/>
    <w:rsid w:val="00945864"/>
    <w:rsid w:val="009655F3"/>
    <w:rsid w:val="009853E9"/>
    <w:rsid w:val="009922C3"/>
    <w:rsid w:val="00996E16"/>
    <w:rsid w:val="009B69C5"/>
    <w:rsid w:val="009F72A7"/>
    <w:rsid w:val="00A119D9"/>
    <w:rsid w:val="00A1309F"/>
    <w:rsid w:val="00A21BED"/>
    <w:rsid w:val="00A27D99"/>
    <w:rsid w:val="00A60D92"/>
    <w:rsid w:val="00A70EEA"/>
    <w:rsid w:val="00A862A0"/>
    <w:rsid w:val="00A86EAC"/>
    <w:rsid w:val="00A923E7"/>
    <w:rsid w:val="00A97EEC"/>
    <w:rsid w:val="00AA661C"/>
    <w:rsid w:val="00AC2F58"/>
    <w:rsid w:val="00B369B4"/>
    <w:rsid w:val="00B41A33"/>
    <w:rsid w:val="00B53817"/>
    <w:rsid w:val="00B55B7F"/>
    <w:rsid w:val="00B61F85"/>
    <w:rsid w:val="00B7710E"/>
    <w:rsid w:val="00BA3CC7"/>
    <w:rsid w:val="00BF457D"/>
    <w:rsid w:val="00BF4775"/>
    <w:rsid w:val="00CA0C45"/>
    <w:rsid w:val="00CC3AB0"/>
    <w:rsid w:val="00CE31D0"/>
    <w:rsid w:val="00CF12AE"/>
    <w:rsid w:val="00D1798D"/>
    <w:rsid w:val="00D902A4"/>
    <w:rsid w:val="00DB2323"/>
    <w:rsid w:val="00DB331E"/>
    <w:rsid w:val="00DC30B1"/>
    <w:rsid w:val="00DC4E21"/>
    <w:rsid w:val="00DD5358"/>
    <w:rsid w:val="00E02D09"/>
    <w:rsid w:val="00E224A0"/>
    <w:rsid w:val="00E254F0"/>
    <w:rsid w:val="00E4313F"/>
    <w:rsid w:val="00E51168"/>
    <w:rsid w:val="00E55B4B"/>
    <w:rsid w:val="00E72A21"/>
    <w:rsid w:val="00E7715A"/>
    <w:rsid w:val="00EB700D"/>
    <w:rsid w:val="00F33B83"/>
    <w:rsid w:val="00F41B42"/>
    <w:rsid w:val="00F54BD0"/>
    <w:rsid w:val="00FE43D1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6A6D9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A86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gue\AppData\Local\Microsoft\Office\16.0\DTS\es-MX%7bD2A9C438-E614-41FA-854F-49A7519E1D4D%7d\%7b1A7F1B97-FC66-498A-AC37-EBBEB506B349%7dtf10002117_win32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2A92EA-C9B0-473A-8EEC-408B29647F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{1A7F1B97-FC66-498A-AC37-EBBEB506B349}tf10002117_win32</Template>
  <TotalTime>0</TotalTime>
  <Pages>15</Pages>
  <Words>390</Words>
  <Characters>2145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2024-08-19T00:59:00Z</dcterms:created>
  <dcterms:modified xsi:type="dcterms:W3CDTF">2024-08-19T03:32:00Z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